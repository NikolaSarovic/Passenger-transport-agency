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4EEA01" w14:textId="30023FE6" w:rsidR="00B72415" w:rsidRPr="00F90312" w:rsidRDefault="00F90312">
      <w:pPr>
        <w:pStyle w:val="Title"/>
        <w:jc w:val="right"/>
        <w:rPr>
          <w:rFonts w:cs="Arial"/>
        </w:rPr>
      </w:pPr>
      <w:proofErr w:type="spellStart"/>
      <w:r>
        <w:rPr>
          <w:rFonts w:cs="Arial"/>
        </w:rPr>
        <w:t>Agencija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za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prevoz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putnika</w:t>
      </w:r>
      <w:proofErr w:type="spellEnd"/>
    </w:p>
    <w:p w14:paraId="09740773" w14:textId="77777777" w:rsidR="00B72415" w:rsidRPr="005436A1" w:rsidRDefault="002130C6">
      <w:pPr>
        <w:pStyle w:val="Title"/>
        <w:jc w:val="right"/>
        <w:rPr>
          <w:rFonts w:cs="Arial"/>
          <w:lang w:val="sr-Cyrl-RS"/>
        </w:rPr>
      </w:pPr>
      <w:r w:rsidRPr="005436A1">
        <w:rPr>
          <w:rFonts w:cs="Arial"/>
          <w:lang w:val="sr-Cyrl-RS"/>
        </w:rPr>
        <w:fldChar w:fldCharType="begin"/>
      </w:r>
      <w:r w:rsidRPr="005436A1">
        <w:rPr>
          <w:rFonts w:cs="Arial"/>
          <w:lang w:val="sr-Cyrl-RS"/>
        </w:rPr>
        <w:instrText xml:space="preserve"> TITLE  \* MERGEFORMAT </w:instrText>
      </w:r>
      <w:r w:rsidRPr="005436A1">
        <w:rPr>
          <w:rFonts w:cs="Arial"/>
          <w:lang w:val="sr-Cyrl-RS"/>
        </w:rPr>
        <w:fldChar w:fldCharType="separate"/>
      </w:r>
      <w:r w:rsidR="001D5982" w:rsidRPr="005436A1">
        <w:rPr>
          <w:rFonts w:cs="Arial"/>
          <w:lang w:val="sr-Latn-BA"/>
        </w:rPr>
        <w:t>Plan</w:t>
      </w:r>
      <w:r w:rsidR="009D4E93" w:rsidRPr="005436A1">
        <w:rPr>
          <w:rFonts w:cs="Arial"/>
          <w:lang w:val="sr-Cyrl-RS"/>
        </w:rPr>
        <w:t xml:space="preserve"> </w:t>
      </w:r>
      <w:r w:rsidR="001D5982" w:rsidRPr="005436A1">
        <w:rPr>
          <w:rFonts w:cs="Arial"/>
          <w:lang w:val="sr-Latn-BA"/>
        </w:rPr>
        <w:t>prikupljanja</w:t>
      </w:r>
      <w:r w:rsidR="009D4E93" w:rsidRPr="005436A1">
        <w:rPr>
          <w:rFonts w:cs="Arial"/>
          <w:lang w:val="sr-Cyrl-RS"/>
        </w:rPr>
        <w:t xml:space="preserve"> </w:t>
      </w:r>
      <w:r w:rsidR="001D5982" w:rsidRPr="005436A1">
        <w:rPr>
          <w:rFonts w:cs="Arial"/>
          <w:lang w:val="sr-Latn-BA"/>
        </w:rPr>
        <w:t>zahtjeva</w:t>
      </w:r>
      <w:r w:rsidRPr="005436A1">
        <w:rPr>
          <w:rFonts w:cs="Arial"/>
          <w:lang w:val="sr-Cyrl-RS"/>
        </w:rPr>
        <w:fldChar w:fldCharType="end"/>
      </w:r>
    </w:p>
    <w:p w14:paraId="434E8D83" w14:textId="77777777" w:rsidR="00B72415" w:rsidRPr="005436A1" w:rsidRDefault="00B72415">
      <w:pPr>
        <w:pStyle w:val="Title"/>
        <w:jc w:val="right"/>
        <w:rPr>
          <w:rFonts w:cs="Arial"/>
          <w:lang w:val="sr-Cyrl-RS"/>
        </w:rPr>
      </w:pPr>
    </w:p>
    <w:p w14:paraId="3797A00D" w14:textId="77777777" w:rsidR="00B72415" w:rsidRPr="005436A1" w:rsidRDefault="009D4E93">
      <w:pPr>
        <w:pStyle w:val="Title"/>
        <w:jc w:val="right"/>
        <w:rPr>
          <w:rFonts w:cs="Arial"/>
          <w:sz w:val="28"/>
          <w:lang w:val="sr-Cyrl-RS"/>
        </w:rPr>
      </w:pPr>
      <w:r w:rsidRPr="005436A1">
        <w:rPr>
          <w:rFonts w:cs="Arial"/>
          <w:sz w:val="28"/>
          <w:lang w:val="sr-Cyrl-RS"/>
        </w:rPr>
        <w:t>Verzija</w:t>
      </w:r>
      <w:r w:rsidR="002130C6" w:rsidRPr="005436A1">
        <w:rPr>
          <w:rFonts w:cs="Arial"/>
          <w:sz w:val="28"/>
          <w:lang w:val="sr-Cyrl-RS"/>
        </w:rPr>
        <w:t xml:space="preserve"> 1.0</w:t>
      </w:r>
    </w:p>
    <w:p w14:paraId="4EE3D4CF" w14:textId="77777777" w:rsidR="00B72415" w:rsidRPr="005436A1" w:rsidRDefault="00B72415">
      <w:pPr>
        <w:pStyle w:val="Title"/>
        <w:rPr>
          <w:rFonts w:cs="Arial"/>
          <w:sz w:val="28"/>
          <w:lang w:val="sr-Cyrl-RS"/>
        </w:rPr>
      </w:pPr>
    </w:p>
    <w:p w14:paraId="1567EAFC" w14:textId="77777777" w:rsidR="00B72415" w:rsidRPr="005436A1" w:rsidRDefault="00B72415">
      <w:pPr>
        <w:rPr>
          <w:rFonts w:ascii="Arial" w:hAnsi="Arial" w:cs="Arial"/>
          <w:lang w:val="sr-Cyrl-RS"/>
        </w:rPr>
      </w:pPr>
    </w:p>
    <w:p w14:paraId="4EAE7A98" w14:textId="77777777" w:rsidR="00B72415" w:rsidRPr="005436A1" w:rsidRDefault="00B72415">
      <w:pPr>
        <w:rPr>
          <w:rFonts w:ascii="Arial" w:hAnsi="Arial" w:cs="Arial"/>
          <w:lang w:val="sr-Cyrl-RS"/>
        </w:rPr>
        <w:sectPr w:rsidR="00B72415" w:rsidRPr="005436A1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6A20A23" w14:textId="77777777" w:rsidR="00B72415" w:rsidRPr="005436A1" w:rsidRDefault="002130C6">
      <w:pPr>
        <w:pStyle w:val="Title"/>
        <w:rPr>
          <w:rFonts w:cs="Arial"/>
          <w:lang w:val="sr-Cyrl-RS"/>
        </w:rPr>
      </w:pPr>
      <w:r w:rsidRPr="005436A1">
        <w:rPr>
          <w:rFonts w:cs="Arial"/>
          <w:lang w:val="sr-Cyrl-RS"/>
        </w:rPr>
        <w:lastRenderedPageBreak/>
        <w:t>Revision History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72415" w:rsidRPr="005436A1" w14:paraId="5E037D13" w14:textId="77777777" w:rsidTr="00F90312">
        <w:tc>
          <w:tcPr>
            <w:tcW w:w="2304" w:type="dxa"/>
          </w:tcPr>
          <w:p w14:paraId="616BB04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Date</w:t>
            </w:r>
          </w:p>
        </w:tc>
        <w:tc>
          <w:tcPr>
            <w:tcW w:w="1152" w:type="dxa"/>
          </w:tcPr>
          <w:p w14:paraId="7B56DCF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Version</w:t>
            </w:r>
          </w:p>
        </w:tc>
        <w:tc>
          <w:tcPr>
            <w:tcW w:w="3744" w:type="dxa"/>
          </w:tcPr>
          <w:p w14:paraId="4E683158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Description</w:t>
            </w:r>
          </w:p>
        </w:tc>
        <w:tc>
          <w:tcPr>
            <w:tcW w:w="2304" w:type="dxa"/>
          </w:tcPr>
          <w:p w14:paraId="0E39E49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Author</w:t>
            </w:r>
          </w:p>
        </w:tc>
      </w:tr>
      <w:tr w:rsidR="00B72415" w:rsidRPr="005436A1" w14:paraId="12792ED4" w14:textId="77777777" w:rsidTr="00F90312">
        <w:tc>
          <w:tcPr>
            <w:tcW w:w="2304" w:type="dxa"/>
          </w:tcPr>
          <w:p w14:paraId="46E22448" w14:textId="76696257" w:rsidR="00B72415" w:rsidRPr="005436A1" w:rsidRDefault="00F90312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t>21/05/21</w:t>
            </w:r>
          </w:p>
        </w:tc>
        <w:tc>
          <w:tcPr>
            <w:tcW w:w="1152" w:type="dxa"/>
          </w:tcPr>
          <w:p w14:paraId="6C96CAF3" w14:textId="77777777" w:rsidR="00B72415" w:rsidRPr="005436A1" w:rsidRDefault="00A628CC">
            <w:pPr>
              <w:pStyle w:val="Tabletext"/>
              <w:rPr>
                <w:rFonts w:ascii="Arial" w:hAnsi="Arial" w:cs="Arial"/>
                <w:lang w:val="sr-Cyrl-RS"/>
              </w:rPr>
            </w:pPr>
            <w:r w:rsidRPr="005436A1">
              <w:rPr>
                <w:rFonts w:ascii="Arial" w:hAnsi="Arial" w:cs="Arial"/>
                <w:lang w:val="sr-Latn-BA"/>
              </w:rPr>
              <w:t>1</w:t>
            </w:r>
            <w:r w:rsidR="00630780" w:rsidRPr="005436A1">
              <w:rPr>
                <w:rFonts w:ascii="Arial" w:hAnsi="Arial" w:cs="Arial"/>
                <w:lang w:val="sr-Cyrl-RS"/>
              </w:rPr>
              <w:t>.0</w:t>
            </w:r>
          </w:p>
        </w:tc>
        <w:tc>
          <w:tcPr>
            <w:tcW w:w="3744" w:type="dxa"/>
          </w:tcPr>
          <w:p w14:paraId="6FF4C296" w14:textId="3D304C73" w:rsidR="00B72415" w:rsidRPr="005436A1" w:rsidRDefault="00F90312">
            <w:pPr>
              <w:pStyle w:val="Tabletext"/>
              <w:rPr>
                <w:rFonts w:ascii="Arial" w:hAnsi="Arial" w:cs="Arial"/>
                <w:lang w:val="sr-Cyrl-RS"/>
              </w:rPr>
            </w:pPr>
            <w:r>
              <w:t>Po</w:t>
            </w:r>
            <w:r>
              <w:rPr>
                <w:lang w:val="hr-BA"/>
              </w:rPr>
              <w:t>č</w:t>
            </w:r>
            <w:proofErr w:type="spellStart"/>
            <w:r>
              <w:t>etna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04" w:type="dxa"/>
          </w:tcPr>
          <w:p w14:paraId="1BD9ED81" w14:textId="46B66203" w:rsidR="00B72415" w:rsidRPr="0080195A" w:rsidRDefault="0080195A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rPr>
                <w:rFonts w:ascii="Arial" w:hAnsi="Arial" w:cs="Arial"/>
              </w:rPr>
              <w:t xml:space="preserve">Nikola </w:t>
            </w:r>
            <w:r>
              <w:rPr>
                <w:rFonts w:ascii="Arial" w:hAnsi="Arial" w:cs="Arial"/>
                <w:lang w:val="sr-Latn-BA"/>
              </w:rPr>
              <w:t>Šarović</w:t>
            </w:r>
            <w:bookmarkStart w:id="0" w:name="_GoBack"/>
            <w:bookmarkEnd w:id="0"/>
          </w:p>
        </w:tc>
      </w:tr>
      <w:tr w:rsidR="00B72415" w:rsidRPr="005436A1" w14:paraId="77BA21A0" w14:textId="77777777" w:rsidTr="00F90312">
        <w:tc>
          <w:tcPr>
            <w:tcW w:w="2304" w:type="dxa"/>
          </w:tcPr>
          <w:p w14:paraId="1588158C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1152" w:type="dxa"/>
          </w:tcPr>
          <w:p w14:paraId="20AF58B4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3744" w:type="dxa"/>
          </w:tcPr>
          <w:p w14:paraId="01EAB7C1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2304" w:type="dxa"/>
          </w:tcPr>
          <w:p w14:paraId="249809BB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</w:tr>
      <w:tr w:rsidR="00B72415" w:rsidRPr="005436A1" w14:paraId="41B2C477" w14:textId="77777777" w:rsidTr="00F90312">
        <w:tc>
          <w:tcPr>
            <w:tcW w:w="2304" w:type="dxa"/>
          </w:tcPr>
          <w:p w14:paraId="3AA8EE09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1152" w:type="dxa"/>
          </w:tcPr>
          <w:p w14:paraId="7DC0B34C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3744" w:type="dxa"/>
          </w:tcPr>
          <w:p w14:paraId="64AB5741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2304" w:type="dxa"/>
          </w:tcPr>
          <w:p w14:paraId="1C3F4124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</w:tr>
    </w:tbl>
    <w:p w14:paraId="0227E087" w14:textId="77777777" w:rsidR="00B72415" w:rsidRPr="005436A1" w:rsidRDefault="00B72415">
      <w:pPr>
        <w:rPr>
          <w:rFonts w:ascii="Arial" w:hAnsi="Arial" w:cs="Arial"/>
          <w:lang w:val="sr-Cyrl-RS"/>
        </w:rPr>
      </w:pPr>
    </w:p>
    <w:p w14:paraId="4EDD3F9B" w14:textId="77777777" w:rsidR="00B72415" w:rsidRPr="005436A1" w:rsidRDefault="002130C6">
      <w:pPr>
        <w:pStyle w:val="Title"/>
        <w:rPr>
          <w:rFonts w:cs="Arial"/>
          <w:lang w:val="sr-Latn-BA"/>
        </w:rPr>
      </w:pPr>
      <w:r w:rsidRPr="005436A1">
        <w:rPr>
          <w:rFonts w:cs="Arial"/>
          <w:lang w:val="sr-Cyrl-RS"/>
        </w:rPr>
        <w:br w:type="page"/>
      </w:r>
      <w:r w:rsidR="00642F1E" w:rsidRPr="005436A1">
        <w:rPr>
          <w:rFonts w:cs="Arial"/>
          <w:lang w:val="sr-Latn-BA"/>
        </w:rPr>
        <w:lastRenderedPageBreak/>
        <w:t>Sadržaj</w:t>
      </w:r>
    </w:p>
    <w:p w14:paraId="18DE0FBB" w14:textId="77777777" w:rsidR="00642F1E" w:rsidRPr="005436A1" w:rsidRDefault="002130C6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fldChar w:fldCharType="begin"/>
      </w:r>
      <w:r w:rsidRPr="005436A1">
        <w:rPr>
          <w:rFonts w:ascii="Arial" w:hAnsi="Arial" w:cs="Arial"/>
          <w:lang w:val="sr-Cyrl-RS"/>
        </w:rPr>
        <w:instrText xml:space="preserve"> TOC \o "1-3" </w:instrText>
      </w:r>
      <w:r w:rsidRPr="005436A1">
        <w:rPr>
          <w:rFonts w:ascii="Arial" w:hAnsi="Arial" w:cs="Arial"/>
          <w:lang w:val="sr-Cyrl-RS"/>
        </w:rPr>
        <w:fldChar w:fldCharType="separate"/>
      </w:r>
      <w:r w:rsidR="00642F1E" w:rsidRPr="005436A1">
        <w:rPr>
          <w:rFonts w:ascii="Arial" w:hAnsi="Arial" w:cs="Arial"/>
          <w:noProof/>
          <w:lang w:val="sr-Cyrl-RS"/>
        </w:rPr>
        <w:t>1.</w:t>
      </w:r>
      <w:r w:rsidR="00642F1E"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="00642F1E" w:rsidRPr="005436A1">
        <w:rPr>
          <w:rFonts w:ascii="Arial" w:hAnsi="Arial" w:cs="Arial"/>
          <w:noProof/>
          <w:lang w:val="sr-Cyrl-RS"/>
        </w:rPr>
        <w:t>Uvod</w:t>
      </w:r>
      <w:r w:rsidR="00642F1E" w:rsidRPr="005436A1">
        <w:rPr>
          <w:rFonts w:ascii="Arial" w:hAnsi="Arial" w:cs="Arial"/>
          <w:noProof/>
        </w:rPr>
        <w:tab/>
      </w:r>
      <w:r w:rsidR="00642F1E" w:rsidRPr="005436A1">
        <w:rPr>
          <w:rFonts w:ascii="Arial" w:hAnsi="Arial" w:cs="Arial"/>
          <w:noProof/>
        </w:rPr>
        <w:fldChar w:fldCharType="begin"/>
      </w:r>
      <w:r w:rsidR="00642F1E" w:rsidRPr="005436A1">
        <w:rPr>
          <w:rFonts w:ascii="Arial" w:hAnsi="Arial" w:cs="Arial"/>
          <w:noProof/>
        </w:rPr>
        <w:instrText xml:space="preserve"> PAGEREF _Toc4969137 \h </w:instrText>
      </w:r>
      <w:r w:rsidR="00642F1E" w:rsidRPr="005436A1">
        <w:rPr>
          <w:rFonts w:ascii="Arial" w:hAnsi="Arial" w:cs="Arial"/>
          <w:noProof/>
        </w:rPr>
      </w:r>
      <w:r w:rsidR="00642F1E" w:rsidRPr="005436A1">
        <w:rPr>
          <w:rFonts w:ascii="Arial" w:hAnsi="Arial" w:cs="Arial"/>
          <w:noProof/>
        </w:rPr>
        <w:fldChar w:fldCharType="separate"/>
      </w:r>
      <w:r w:rsidR="00642F1E" w:rsidRPr="005436A1">
        <w:rPr>
          <w:rFonts w:ascii="Arial" w:hAnsi="Arial" w:cs="Arial"/>
          <w:noProof/>
        </w:rPr>
        <w:t>4</w:t>
      </w:r>
      <w:r w:rsidR="00642F1E" w:rsidRPr="005436A1">
        <w:rPr>
          <w:rFonts w:ascii="Arial" w:hAnsi="Arial" w:cs="Arial"/>
          <w:noProof/>
        </w:rPr>
        <w:fldChar w:fldCharType="end"/>
      </w:r>
    </w:p>
    <w:p w14:paraId="1A0E2B1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Namjena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_Toc4969138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2C96CC25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Područje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_Toc4969139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0227E49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1.3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Definicije, akronimi i skraćenice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_Toc4969140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6537E01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1.4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Pregled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_Toc4969141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C15AAC7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Upravljanje zahtjevima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_Toc4969142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264579E6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Organizacija, odgovornosti i interfejsi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_Toc4969143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52622BB8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2.1.1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Projektni menadžer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_Toc4969144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1B341068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2.1.2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Programer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_Toc4969145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37662219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2.1.3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Klijent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_Toc4969146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6436FB63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2.1.4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Test menadžer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_Toc4969147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2C56EACB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Alati, okruženje i infrastruktrura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1D7A41D1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Program prikupljanja zahtjeva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_Toc4969149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763BC11E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Praćenje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_Toc4969150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6D6CA61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Atributi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_Toc4969151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7C2BB1EA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3.3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Latn-BA"/>
        </w:rPr>
        <w:t>Menadžment promjene zahtjeva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_Toc4969152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335552D2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3.3.1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Procesiranje promjene zahtjeva i odobrenje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_Toc4969153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6B572305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3.3.2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Kontrolna tabla promjena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_Toc4969154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08E763C4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Latn-BA"/>
        </w:rPr>
        <w:t>3.3.3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Ključne tačke projekta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_Toc4969155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2FEB0DE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Latn-BA"/>
        </w:rPr>
        <w:t>3.4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Latn-BA"/>
        </w:rPr>
        <w:t>Tok rada</w:t>
      </w:r>
      <w:r w:rsidRPr="005436A1">
        <w:rPr>
          <w:rFonts w:ascii="Arial" w:hAnsi="Arial" w:cs="Arial"/>
          <w:noProof/>
          <w:lang w:val="sr-Cyrl-RS"/>
        </w:rPr>
        <w:t xml:space="preserve"> </w:t>
      </w:r>
      <w:r w:rsidRPr="005436A1">
        <w:rPr>
          <w:rFonts w:ascii="Arial" w:hAnsi="Arial" w:cs="Arial"/>
          <w:noProof/>
          <w:lang w:val="sr-Latn-BA"/>
        </w:rPr>
        <w:t>i aktivnosti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_Toc4969156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678022A3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4.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Kontrolne tačke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_Toc4969157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39BDC65E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5.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Obuka i Resursi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406FE75B" w14:textId="77777777" w:rsidR="00B72415" w:rsidRPr="005436A1" w:rsidRDefault="002130C6">
      <w:pPr>
        <w:pStyle w:val="Title"/>
        <w:rPr>
          <w:rFonts w:cs="Arial"/>
          <w:lang w:val="sr-Cyrl-RS"/>
        </w:rPr>
      </w:pPr>
      <w:r w:rsidRPr="005436A1">
        <w:rPr>
          <w:rFonts w:cs="Arial"/>
          <w:lang w:val="sr-Cyrl-RS"/>
        </w:rPr>
        <w:fldChar w:fldCharType="end"/>
      </w:r>
      <w:r w:rsidRPr="005436A1">
        <w:rPr>
          <w:rFonts w:cs="Arial"/>
          <w:lang w:val="sr-Cyrl-RS"/>
        </w:rPr>
        <w:br w:type="page"/>
      </w:r>
      <w:r w:rsidR="00C843A4" w:rsidRPr="005436A1">
        <w:rPr>
          <w:rFonts w:cs="Arial"/>
          <w:lang w:val="sr-Cyrl-RS"/>
        </w:rPr>
        <w:lastRenderedPageBreak/>
        <w:t>Plan upravljanja zahtjevima</w:t>
      </w:r>
    </w:p>
    <w:p w14:paraId="200B546B" w14:textId="77777777" w:rsidR="00B72415" w:rsidRPr="005436A1" w:rsidRDefault="009D4E93">
      <w:pPr>
        <w:pStyle w:val="Heading1"/>
        <w:rPr>
          <w:rFonts w:cs="Arial"/>
          <w:lang w:val="sr-Cyrl-RS"/>
        </w:rPr>
      </w:pPr>
      <w:bookmarkStart w:id="1" w:name="_Toc4969137"/>
      <w:r w:rsidRPr="005436A1">
        <w:rPr>
          <w:rFonts w:cs="Arial"/>
          <w:lang w:val="sr-Cyrl-RS"/>
        </w:rPr>
        <w:t>Uvod</w:t>
      </w:r>
      <w:bookmarkEnd w:id="1"/>
    </w:p>
    <w:p w14:paraId="6DB255D9" w14:textId="77777777" w:rsidR="009D4E93" w:rsidRPr="005436A1" w:rsidRDefault="007D2ADD" w:rsidP="009D4E93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U ovome dokumentu nalaze se informacije koje se tiču plana upravljanja i prikupljanja zahtjeva. </w:t>
      </w:r>
    </w:p>
    <w:p w14:paraId="6D9462E3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2" w:name="_Toc4969138"/>
      <w:r w:rsidRPr="005436A1">
        <w:rPr>
          <w:rFonts w:cs="Arial"/>
          <w:lang w:val="sr-Cyrl-RS"/>
        </w:rPr>
        <w:t>Namjena</w:t>
      </w:r>
      <w:bookmarkEnd w:id="2"/>
    </w:p>
    <w:p w14:paraId="70A27E72" w14:textId="77777777" w:rsidR="009D4E93" w:rsidRPr="005436A1" w:rsidRDefault="009D4E93" w:rsidP="009D4E93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Definisanje liste zahtjeva i procedura kojima se vodi tim tokom izrade projekta. Definisanje projektnog tima, dodjela zadataka članovima tima. </w:t>
      </w:r>
    </w:p>
    <w:p w14:paraId="24D9CF7B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3" w:name="_Toc4969139"/>
      <w:r w:rsidRPr="005436A1">
        <w:rPr>
          <w:rFonts w:cs="Arial"/>
          <w:lang w:val="sr-Cyrl-RS"/>
        </w:rPr>
        <w:t>Područje</w:t>
      </w:r>
      <w:bookmarkEnd w:id="3"/>
    </w:p>
    <w:p w14:paraId="52F96318" w14:textId="77777777" w:rsidR="00AA70F7" w:rsidRPr="005436A1" w:rsidRDefault="00CA6370" w:rsidP="00AA70F7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Ovaj dokument se odnosi na cijeli projekat.</w:t>
      </w:r>
    </w:p>
    <w:p w14:paraId="445B7F83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4" w:name="_Toc456598589"/>
      <w:bookmarkStart w:id="5" w:name="_Toc456600920"/>
      <w:bookmarkStart w:id="6" w:name="_Toc4969140"/>
      <w:r w:rsidRPr="005436A1">
        <w:rPr>
          <w:rFonts w:cs="Arial"/>
          <w:lang w:val="sr-Cyrl-RS"/>
        </w:rPr>
        <w:t>Definicije</w:t>
      </w:r>
      <w:r w:rsidR="002130C6" w:rsidRPr="005436A1">
        <w:rPr>
          <w:rFonts w:cs="Arial"/>
          <w:lang w:val="sr-Cyrl-RS"/>
        </w:rPr>
        <w:t xml:space="preserve">, </w:t>
      </w:r>
      <w:r w:rsidRPr="005436A1">
        <w:rPr>
          <w:rFonts w:cs="Arial"/>
          <w:lang w:val="sr-Cyrl-RS"/>
        </w:rPr>
        <w:t>akronimi</w:t>
      </w:r>
      <w:bookmarkEnd w:id="4"/>
      <w:bookmarkEnd w:id="5"/>
      <w:r w:rsidRPr="005436A1">
        <w:rPr>
          <w:rFonts w:cs="Arial"/>
          <w:lang w:val="sr-Cyrl-RS"/>
        </w:rPr>
        <w:t xml:space="preserve"> i skraćenice</w:t>
      </w:r>
      <w:bookmarkEnd w:id="6"/>
    </w:p>
    <w:p w14:paraId="05379EBC" w14:textId="77777777" w:rsidR="00B72415" w:rsidRPr="005436A1" w:rsidRDefault="00C843A4" w:rsidP="00C843A4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Definicije, akronimi i skraćenice nalaze se u dokumetnu </w:t>
      </w:r>
      <w:r w:rsidRPr="005436A1">
        <w:rPr>
          <w:rFonts w:ascii="Arial" w:hAnsi="Arial" w:cs="Arial"/>
          <w:i/>
          <w:lang w:val="sr-Cyrl-RS"/>
        </w:rPr>
        <w:t>Glossary</w:t>
      </w:r>
      <w:r w:rsidRPr="005436A1">
        <w:rPr>
          <w:rFonts w:ascii="Arial" w:hAnsi="Arial" w:cs="Arial"/>
          <w:lang w:val="sr-Cyrl-RS"/>
        </w:rPr>
        <w:t>.</w:t>
      </w:r>
    </w:p>
    <w:p w14:paraId="41D1331E" w14:textId="77777777" w:rsidR="00B72415" w:rsidRPr="005436A1" w:rsidRDefault="00C843A4">
      <w:pPr>
        <w:pStyle w:val="Heading2"/>
        <w:rPr>
          <w:rFonts w:cs="Arial"/>
          <w:lang w:val="sr-Cyrl-RS"/>
        </w:rPr>
      </w:pPr>
      <w:bookmarkStart w:id="7" w:name="_Toc4969141"/>
      <w:r w:rsidRPr="005436A1">
        <w:rPr>
          <w:rFonts w:cs="Arial"/>
          <w:lang w:val="sr-Cyrl-RS"/>
        </w:rPr>
        <w:t>Pregled</w:t>
      </w:r>
      <w:bookmarkEnd w:id="7"/>
    </w:p>
    <w:p w14:paraId="11A2CECF" w14:textId="77777777" w:rsidR="007D2ADD" w:rsidRPr="005436A1" w:rsidRDefault="007D2ADD" w:rsidP="007D2ADD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U ostatku dokumenta detaljno je opisan plan upravljanja </w:t>
      </w:r>
      <w:r w:rsidR="00B01832" w:rsidRPr="005436A1">
        <w:rPr>
          <w:rFonts w:ascii="Arial" w:hAnsi="Arial" w:cs="Arial"/>
          <w:lang w:val="sr-Cyrl-RS"/>
        </w:rPr>
        <w:t>zahtjevima, odgovornosti članova tima, te tehnologije koje će se koristiti pri izradi projekta.</w:t>
      </w:r>
    </w:p>
    <w:p w14:paraId="2DE48490" w14:textId="77777777" w:rsidR="00B01832" w:rsidRPr="005436A1" w:rsidRDefault="00B01832" w:rsidP="007D2ADD">
      <w:pPr>
        <w:ind w:left="720"/>
        <w:rPr>
          <w:rFonts w:ascii="Arial" w:hAnsi="Arial" w:cs="Arial"/>
          <w:lang w:val="sr-Cyrl-RS"/>
        </w:rPr>
      </w:pPr>
    </w:p>
    <w:p w14:paraId="32BE45FB" w14:textId="77777777" w:rsidR="00B72415" w:rsidRPr="005436A1" w:rsidRDefault="00C843A4">
      <w:pPr>
        <w:pStyle w:val="Heading1"/>
        <w:rPr>
          <w:rFonts w:cs="Arial"/>
          <w:lang w:val="sr-Cyrl-RS"/>
        </w:rPr>
      </w:pPr>
      <w:bookmarkStart w:id="8" w:name="_Toc4969142"/>
      <w:r w:rsidRPr="005436A1">
        <w:rPr>
          <w:rFonts w:cs="Arial"/>
          <w:lang w:val="sr-Cyrl-RS"/>
        </w:rPr>
        <w:t>Upravljanje zahtjevima</w:t>
      </w:r>
      <w:bookmarkEnd w:id="8"/>
    </w:p>
    <w:p w14:paraId="488F7477" w14:textId="77777777" w:rsidR="00B01832" w:rsidRPr="005436A1" w:rsidRDefault="00B01832" w:rsidP="00B01832">
      <w:pPr>
        <w:rPr>
          <w:rFonts w:ascii="Arial" w:hAnsi="Arial" w:cs="Arial"/>
          <w:lang w:val="sr-Cyrl-RS"/>
        </w:rPr>
      </w:pPr>
    </w:p>
    <w:p w14:paraId="4273E19B" w14:textId="77777777" w:rsidR="00B72415" w:rsidRPr="005436A1" w:rsidRDefault="00C843A4" w:rsidP="00C843A4">
      <w:pPr>
        <w:pStyle w:val="Heading2"/>
        <w:rPr>
          <w:rFonts w:cs="Arial"/>
          <w:lang w:val="sr-Cyrl-RS"/>
        </w:rPr>
      </w:pPr>
      <w:bookmarkStart w:id="9" w:name="_Toc4969143"/>
      <w:r w:rsidRPr="005436A1">
        <w:rPr>
          <w:rFonts w:cs="Arial"/>
          <w:lang w:val="sr-Cyrl-RS"/>
        </w:rPr>
        <w:t>Organizacija, odgovornosti i interfejsi</w:t>
      </w:r>
      <w:bookmarkEnd w:id="9"/>
    </w:p>
    <w:p w14:paraId="72A2D21E" w14:textId="77777777" w:rsidR="00C843A4" w:rsidRPr="005436A1" w:rsidRDefault="00C843A4" w:rsidP="00C843A4">
      <w:pPr>
        <w:pStyle w:val="Heading3"/>
        <w:rPr>
          <w:rFonts w:cs="Arial"/>
          <w:lang w:val="sr-Cyrl-RS"/>
        </w:rPr>
      </w:pPr>
      <w:bookmarkStart w:id="10" w:name="_Toc4969144"/>
      <w:r w:rsidRPr="005436A1">
        <w:rPr>
          <w:rFonts w:cs="Arial"/>
          <w:lang w:val="sr-Cyrl-RS"/>
        </w:rPr>
        <w:t>Projektni menadžer</w:t>
      </w:r>
      <w:bookmarkEnd w:id="10"/>
      <w:r w:rsidRPr="005436A1">
        <w:rPr>
          <w:rFonts w:cs="Arial"/>
          <w:lang w:val="sr-Cyrl-RS"/>
        </w:rPr>
        <w:t xml:space="preserve"> </w:t>
      </w:r>
    </w:p>
    <w:p w14:paraId="6B63CECB" w14:textId="77777777" w:rsidR="00C843A4" w:rsidRPr="005436A1" w:rsidRDefault="00C843A4" w:rsidP="00C843A4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Projektni menadžer je zad</w:t>
      </w:r>
      <w:r w:rsidR="00824339" w:rsidRPr="005436A1">
        <w:rPr>
          <w:rFonts w:ascii="Arial" w:hAnsi="Arial" w:cs="Arial"/>
          <w:lang w:val="sr-Cyrl-RS"/>
        </w:rPr>
        <w:t>u</w:t>
      </w:r>
      <w:r w:rsidRPr="005436A1">
        <w:rPr>
          <w:rFonts w:ascii="Arial" w:hAnsi="Arial" w:cs="Arial"/>
          <w:lang w:val="sr-Cyrl-RS"/>
        </w:rPr>
        <w:t>žen</w:t>
      </w:r>
      <w:r w:rsidR="00824339" w:rsidRPr="005436A1">
        <w:rPr>
          <w:rFonts w:ascii="Arial" w:hAnsi="Arial" w:cs="Arial"/>
          <w:lang w:val="sr-Cyrl-RS"/>
        </w:rPr>
        <w:t xml:space="preserve"> za interakciju sa klijentom, što uključuje prikupljanje zahtjeva, dogovaranje izmjena, obavještavanje o napretku i rezultatima rada. Zadužen je za </w:t>
      </w:r>
      <w:r w:rsidR="00ED1656" w:rsidRPr="005436A1">
        <w:rPr>
          <w:rFonts w:ascii="Arial" w:hAnsi="Arial" w:cs="Arial"/>
          <w:lang w:val="sr-Cyrl-RS"/>
        </w:rPr>
        <w:t xml:space="preserve">prosljeđivanje zahtjeva projektnom timu, </w:t>
      </w:r>
      <w:r w:rsidR="00824339" w:rsidRPr="005436A1">
        <w:rPr>
          <w:rFonts w:ascii="Arial" w:hAnsi="Arial" w:cs="Arial"/>
          <w:lang w:val="sr-Cyrl-RS"/>
        </w:rPr>
        <w:t>dodjelu zadataka članovima tima</w:t>
      </w:r>
      <w:r w:rsidR="00ED1656" w:rsidRPr="005436A1">
        <w:rPr>
          <w:rFonts w:ascii="Arial" w:hAnsi="Arial" w:cs="Arial"/>
          <w:lang w:val="sr-Cyrl-RS"/>
        </w:rPr>
        <w:t xml:space="preserve"> i nadzor rada.</w:t>
      </w:r>
    </w:p>
    <w:p w14:paraId="6F01325C" w14:textId="77777777" w:rsidR="00ED1656" w:rsidRPr="005436A1" w:rsidRDefault="00ED1656" w:rsidP="00ED1656">
      <w:pPr>
        <w:pStyle w:val="Heading3"/>
        <w:rPr>
          <w:rFonts w:cs="Arial"/>
          <w:lang w:val="sr-Cyrl-RS"/>
        </w:rPr>
      </w:pPr>
      <w:bookmarkStart w:id="11" w:name="_Toc4969145"/>
      <w:r w:rsidRPr="005436A1">
        <w:rPr>
          <w:rFonts w:cs="Arial"/>
          <w:lang w:val="sr-Cyrl-RS"/>
        </w:rPr>
        <w:t>Programer</w:t>
      </w:r>
      <w:bookmarkEnd w:id="11"/>
    </w:p>
    <w:p w14:paraId="1BF5F3ED" w14:textId="4ECEF4D1" w:rsidR="00ED1656" w:rsidRPr="005436A1" w:rsidRDefault="006D7FC1" w:rsidP="00ED1656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Cyrl-RS"/>
        </w:rPr>
        <w:t>Programer učestvuje u analizi i izradi liste zahtjeva, te kreira aplikaciju u skladu sa tim zahtjevima</w:t>
      </w:r>
      <w:r w:rsidR="003A6EA2" w:rsidRPr="005436A1">
        <w:rPr>
          <w:rFonts w:ascii="Arial" w:hAnsi="Arial" w:cs="Arial"/>
          <w:lang w:val="sr-Latn-BA"/>
        </w:rPr>
        <w:t>.</w:t>
      </w:r>
    </w:p>
    <w:p w14:paraId="459B925B" w14:textId="77777777" w:rsidR="006D7FC1" w:rsidRPr="005436A1" w:rsidRDefault="006D7FC1" w:rsidP="006D7FC1">
      <w:pPr>
        <w:pStyle w:val="Heading3"/>
        <w:rPr>
          <w:rFonts w:cs="Arial"/>
          <w:lang w:val="sr-Cyrl-RS"/>
        </w:rPr>
      </w:pPr>
      <w:bookmarkStart w:id="12" w:name="_Toc4969146"/>
      <w:r w:rsidRPr="005436A1">
        <w:rPr>
          <w:rFonts w:cs="Arial"/>
          <w:lang w:val="sr-Cyrl-RS"/>
        </w:rPr>
        <w:t>Klijent</w:t>
      </w:r>
      <w:bookmarkEnd w:id="12"/>
    </w:p>
    <w:p w14:paraId="7C4A7CEE" w14:textId="77777777" w:rsidR="00983E87" w:rsidRPr="005436A1" w:rsidRDefault="006D7FC1" w:rsidP="00983E87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Klijent </w:t>
      </w:r>
      <w:r w:rsidR="00983E87" w:rsidRPr="005436A1">
        <w:rPr>
          <w:rFonts w:ascii="Arial" w:hAnsi="Arial" w:cs="Arial"/>
          <w:lang w:val="sr-Cyrl-RS"/>
        </w:rPr>
        <w:t>definiše zahtjeve projektom menadžeru i vrši validaciju r</w:t>
      </w:r>
      <w:r w:rsidR="00F13862" w:rsidRPr="005436A1">
        <w:rPr>
          <w:rFonts w:ascii="Arial" w:hAnsi="Arial" w:cs="Arial"/>
          <w:lang w:val="sr-Cyrl-RS"/>
        </w:rPr>
        <w:t>ezultata.</w:t>
      </w:r>
    </w:p>
    <w:p w14:paraId="50A7A86D" w14:textId="5BBA40A0" w:rsidR="00983E87" w:rsidRPr="005436A1" w:rsidRDefault="00983E87" w:rsidP="00983E87">
      <w:pPr>
        <w:pStyle w:val="Heading3"/>
        <w:rPr>
          <w:rFonts w:cs="Arial"/>
          <w:lang w:val="sr-Cyrl-RS"/>
        </w:rPr>
      </w:pPr>
      <w:bookmarkStart w:id="13" w:name="_Toc4969147"/>
      <w:r w:rsidRPr="005436A1">
        <w:rPr>
          <w:rFonts w:cs="Arial"/>
          <w:lang w:val="sr-Cyrl-RS"/>
        </w:rPr>
        <w:t>Test menadžer</w:t>
      </w:r>
      <w:bookmarkEnd w:id="13"/>
    </w:p>
    <w:p w14:paraId="4AF54213" w14:textId="28563FB5" w:rsidR="00983E87" w:rsidRPr="005436A1" w:rsidRDefault="00983E87" w:rsidP="003A6EA2">
      <w:pPr>
        <w:tabs>
          <w:tab w:val="right" w:pos="9360"/>
        </w:tabs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Cyrl-RS"/>
        </w:rPr>
        <w:t>Testiranje aplikacije i pronalaženje nepravilnosti, te dokumentovanje dobijenih rezultata.</w:t>
      </w:r>
      <w:r w:rsidR="003A6EA2" w:rsidRPr="005436A1">
        <w:rPr>
          <w:rFonts w:ascii="Arial" w:hAnsi="Arial" w:cs="Arial"/>
          <w:lang w:val="sr-Latn-BA"/>
        </w:rPr>
        <w:t xml:space="preserve"> Testiranje će se obavljati tako da član tima koji je programiorao određeni dio aplikacije ne učestvuje u testiranju toga dijela.</w:t>
      </w:r>
    </w:p>
    <w:p w14:paraId="3DF4C2FF" w14:textId="77777777" w:rsidR="00ED1656" w:rsidRPr="005436A1" w:rsidRDefault="00ED1656" w:rsidP="00C843A4">
      <w:pPr>
        <w:ind w:left="720"/>
        <w:rPr>
          <w:rFonts w:ascii="Arial" w:hAnsi="Arial" w:cs="Arial"/>
          <w:lang w:val="sr-Cyrl-RS"/>
        </w:rPr>
      </w:pPr>
    </w:p>
    <w:p w14:paraId="71E98048" w14:textId="77777777" w:rsidR="00B72415" w:rsidRPr="005436A1" w:rsidRDefault="00F13862">
      <w:pPr>
        <w:pStyle w:val="Heading2"/>
        <w:rPr>
          <w:rFonts w:cs="Arial"/>
          <w:lang w:val="sr-Cyrl-RS"/>
        </w:rPr>
      </w:pPr>
      <w:bookmarkStart w:id="14" w:name="_Toc4969148"/>
      <w:r w:rsidRPr="005436A1">
        <w:rPr>
          <w:rFonts w:cs="Arial"/>
          <w:lang w:val="sr-Cyrl-RS"/>
        </w:rPr>
        <w:t>Alati</w:t>
      </w:r>
      <w:r w:rsidR="002130C6" w:rsidRPr="005436A1">
        <w:rPr>
          <w:rFonts w:cs="Arial"/>
          <w:lang w:val="sr-Cyrl-RS"/>
        </w:rPr>
        <w:t xml:space="preserve">, </w:t>
      </w:r>
      <w:r w:rsidRPr="005436A1">
        <w:rPr>
          <w:rFonts w:cs="Arial"/>
          <w:lang w:val="sr-Cyrl-RS"/>
        </w:rPr>
        <w:t>okruženje i infrastruktrura</w:t>
      </w:r>
      <w:bookmarkEnd w:id="14"/>
    </w:p>
    <w:p w14:paraId="25EB4D95" w14:textId="77777777" w:rsidR="00F13862" w:rsidRPr="005436A1" w:rsidRDefault="00F13862" w:rsidP="00F13862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Za kreiranje i modelovanje</w:t>
      </w:r>
      <w:r w:rsidR="00B211E0" w:rsidRPr="005436A1">
        <w:rPr>
          <w:rFonts w:ascii="Arial" w:hAnsi="Arial" w:cs="Arial"/>
          <w:lang w:val="sr-Cyrl-RS"/>
        </w:rPr>
        <w:t xml:space="preserve"> </w:t>
      </w:r>
      <w:r w:rsidRPr="005436A1">
        <w:rPr>
          <w:rFonts w:ascii="Arial" w:hAnsi="Arial" w:cs="Arial"/>
          <w:lang w:val="sr-Cyrl-RS"/>
        </w:rPr>
        <w:t>zahtjeva</w:t>
      </w:r>
      <w:r w:rsidR="00B211E0" w:rsidRPr="005436A1">
        <w:rPr>
          <w:rFonts w:ascii="Arial" w:hAnsi="Arial" w:cs="Arial"/>
          <w:lang w:val="sr-Cyrl-RS"/>
        </w:rPr>
        <w:t>, definicija, akronima i skraćenica</w:t>
      </w:r>
      <w:r w:rsidRPr="005436A1">
        <w:rPr>
          <w:rFonts w:ascii="Arial" w:hAnsi="Arial" w:cs="Arial"/>
          <w:lang w:val="sr-Cyrl-RS"/>
        </w:rPr>
        <w:t xml:space="preserve"> koristiće se </w:t>
      </w:r>
      <w:r w:rsidRPr="005436A1">
        <w:rPr>
          <w:rFonts w:ascii="Arial" w:hAnsi="Arial" w:cs="Arial"/>
          <w:i/>
          <w:lang w:val="sr-Cyrl-RS"/>
        </w:rPr>
        <w:t>SAP Power Designer</w:t>
      </w:r>
    </w:p>
    <w:p w14:paraId="4F0C17AF" w14:textId="77777777" w:rsidR="00F13862" w:rsidRPr="005436A1" w:rsidRDefault="00B211E0" w:rsidP="00F13862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Za kodiranje aplikacije koristiće se </w:t>
      </w:r>
      <w:r w:rsidRPr="005436A1">
        <w:rPr>
          <w:rFonts w:ascii="Arial" w:hAnsi="Arial" w:cs="Arial"/>
          <w:i/>
          <w:lang w:val="sr-Cyrl-RS"/>
        </w:rPr>
        <w:t>Eclipse IDE</w:t>
      </w:r>
      <w:r w:rsidR="001D5982" w:rsidRPr="005436A1">
        <w:rPr>
          <w:rFonts w:ascii="Arial" w:hAnsi="Arial" w:cs="Arial"/>
          <w:i/>
          <w:lang w:val="sr-Latn-BA"/>
        </w:rPr>
        <w:t xml:space="preserve">, Java </w:t>
      </w:r>
      <w:r w:rsidR="001D5982" w:rsidRPr="005436A1">
        <w:rPr>
          <w:rFonts w:ascii="Arial" w:hAnsi="Arial" w:cs="Arial"/>
          <w:lang w:val="sr-Latn-BA"/>
        </w:rPr>
        <w:t xml:space="preserve">programski jezik i </w:t>
      </w:r>
      <w:r w:rsidR="001D5982" w:rsidRPr="005436A1">
        <w:rPr>
          <w:rFonts w:ascii="Arial" w:hAnsi="Arial" w:cs="Arial"/>
          <w:i/>
          <w:lang w:val="sr-Latn-BA"/>
        </w:rPr>
        <w:t xml:space="preserve">Java Swing </w:t>
      </w:r>
      <w:r w:rsidR="001D5982" w:rsidRPr="005436A1">
        <w:rPr>
          <w:rFonts w:ascii="Arial" w:hAnsi="Arial" w:cs="Arial"/>
          <w:lang w:val="sr-Latn-BA"/>
        </w:rPr>
        <w:t>biblioteka.</w:t>
      </w:r>
    </w:p>
    <w:p w14:paraId="1DF56427" w14:textId="77777777" w:rsidR="00B04598" w:rsidRPr="005436A1" w:rsidRDefault="001D5982" w:rsidP="00B04598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Latn-BA"/>
        </w:rPr>
        <w:t xml:space="preserve">Za </w:t>
      </w:r>
      <w:r w:rsidR="00B04598" w:rsidRPr="005436A1">
        <w:rPr>
          <w:rFonts w:ascii="Arial" w:hAnsi="Arial" w:cs="Arial"/>
          <w:lang w:val="sr-Latn-BA"/>
        </w:rPr>
        <w:t>rad sa</w:t>
      </w:r>
      <w:r w:rsidRPr="005436A1">
        <w:rPr>
          <w:rFonts w:ascii="Arial" w:hAnsi="Arial" w:cs="Arial"/>
          <w:lang w:val="sr-Latn-BA"/>
        </w:rPr>
        <w:t xml:space="preserve"> baz</w:t>
      </w:r>
      <w:r w:rsidR="00B04598" w:rsidRPr="005436A1">
        <w:rPr>
          <w:rFonts w:ascii="Arial" w:hAnsi="Arial" w:cs="Arial"/>
          <w:lang w:val="sr-Latn-BA"/>
        </w:rPr>
        <w:t>om</w:t>
      </w:r>
      <w:r w:rsidRPr="005436A1">
        <w:rPr>
          <w:rFonts w:ascii="Arial" w:hAnsi="Arial" w:cs="Arial"/>
          <w:lang w:val="sr-Latn-BA"/>
        </w:rPr>
        <w:t xml:space="preserve"> podataka korisitće se </w:t>
      </w:r>
      <w:r w:rsidRPr="005436A1">
        <w:rPr>
          <w:rFonts w:ascii="Arial" w:hAnsi="Arial" w:cs="Arial"/>
          <w:i/>
          <w:lang w:val="sr-Latn-BA"/>
        </w:rPr>
        <w:t xml:space="preserve">Microsoft SQL Server </w:t>
      </w:r>
      <w:r w:rsidR="00B04598" w:rsidRPr="005436A1">
        <w:rPr>
          <w:rFonts w:ascii="Arial" w:hAnsi="Arial" w:cs="Arial"/>
          <w:i/>
          <w:lang w:val="sr-Latn-BA"/>
        </w:rPr>
        <w:t>Express.</w:t>
      </w:r>
    </w:p>
    <w:p w14:paraId="6A0FDBE5" w14:textId="77777777" w:rsidR="00B72415" w:rsidRPr="005436A1" w:rsidRDefault="00B211E0">
      <w:pPr>
        <w:pStyle w:val="Heading1"/>
        <w:rPr>
          <w:rFonts w:cs="Arial"/>
          <w:lang w:val="sr-Cyrl-RS"/>
        </w:rPr>
      </w:pPr>
      <w:bookmarkStart w:id="15" w:name="_Toc4969149"/>
      <w:r w:rsidRPr="005436A1">
        <w:rPr>
          <w:rFonts w:cs="Arial"/>
          <w:lang w:val="sr-Cyrl-RS"/>
        </w:rPr>
        <w:t>Program prikupljanja zahtjeva</w:t>
      </w:r>
      <w:bookmarkEnd w:id="15"/>
    </w:p>
    <w:p w14:paraId="7D73D513" w14:textId="77777777" w:rsidR="00B72415" w:rsidRPr="005436A1" w:rsidRDefault="00B211E0" w:rsidP="00B211E0">
      <w:pPr>
        <w:pStyle w:val="Heading2"/>
        <w:rPr>
          <w:rFonts w:cs="Arial"/>
          <w:lang w:val="sr-Cyrl-RS"/>
        </w:rPr>
      </w:pPr>
      <w:bookmarkStart w:id="16" w:name="_Toc4969150"/>
      <w:r w:rsidRPr="005436A1">
        <w:rPr>
          <w:rFonts w:cs="Arial"/>
          <w:lang w:val="sr-Cyrl-RS"/>
        </w:rPr>
        <w:t>Praćenje</w:t>
      </w:r>
      <w:bookmarkEnd w:id="16"/>
    </w:p>
    <w:p w14:paraId="5FC247E4" w14:textId="77777777" w:rsidR="00B211E0" w:rsidRPr="005436A1" w:rsidRDefault="00B211E0" w:rsidP="00B211E0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i/>
          <w:lang w:val="sr-Cyrl-RS"/>
        </w:rPr>
        <w:t>SAP Power Designer</w:t>
      </w:r>
      <w:r w:rsidRPr="005436A1">
        <w:rPr>
          <w:rFonts w:ascii="Arial" w:hAnsi="Arial" w:cs="Arial"/>
          <w:lang w:val="sr-Cyrl-RS"/>
        </w:rPr>
        <w:t xml:space="preserve"> će se koristiti za praćenje upravljanjem zahtjeva.</w:t>
      </w:r>
    </w:p>
    <w:p w14:paraId="3B4CD7C3" w14:textId="77777777" w:rsidR="00642F1E" w:rsidRPr="005436A1" w:rsidRDefault="00642F1E" w:rsidP="00B211E0">
      <w:pPr>
        <w:ind w:left="720"/>
        <w:rPr>
          <w:rFonts w:ascii="Arial" w:hAnsi="Arial" w:cs="Arial"/>
          <w:lang w:val="sr-Cyrl-RS"/>
        </w:rPr>
      </w:pPr>
    </w:p>
    <w:p w14:paraId="0DFE16D4" w14:textId="77777777" w:rsidR="00642F1E" w:rsidRPr="005436A1" w:rsidRDefault="00642F1E" w:rsidP="00B211E0">
      <w:pPr>
        <w:ind w:left="720"/>
        <w:rPr>
          <w:rFonts w:ascii="Arial" w:hAnsi="Arial" w:cs="Arial"/>
          <w:lang w:val="sr-Cyrl-RS"/>
        </w:rPr>
      </w:pPr>
    </w:p>
    <w:p w14:paraId="67BE8553" w14:textId="77777777" w:rsidR="00B72415" w:rsidRPr="005436A1" w:rsidRDefault="00B211E0" w:rsidP="00A628CC">
      <w:pPr>
        <w:pStyle w:val="Heading2"/>
        <w:rPr>
          <w:rFonts w:cs="Arial"/>
          <w:lang w:val="sr-Cyrl-RS"/>
        </w:rPr>
      </w:pPr>
      <w:bookmarkStart w:id="17" w:name="_Toc4969151"/>
      <w:r w:rsidRPr="005436A1">
        <w:rPr>
          <w:rFonts w:cs="Arial"/>
          <w:lang w:val="sr-Cyrl-RS"/>
        </w:rPr>
        <w:t>Atributi</w:t>
      </w:r>
      <w:bookmarkEnd w:id="17"/>
    </w:p>
    <w:p w14:paraId="130DB7D8" w14:textId="77777777" w:rsidR="00B01832" w:rsidRPr="005436A1" w:rsidRDefault="00B01832" w:rsidP="00B01832">
      <w:pPr>
        <w:pStyle w:val="Subheading"/>
        <w:rPr>
          <w:rStyle w:val="Strong"/>
          <w:rFonts w:cs="Arial"/>
          <w:b/>
          <w:bCs/>
          <w:lang w:val="sr-Cyrl-RS"/>
        </w:rPr>
      </w:pPr>
      <w:r w:rsidRPr="005436A1">
        <w:rPr>
          <w:rStyle w:val="Strong"/>
          <w:rFonts w:cs="Arial"/>
          <w:b/>
          <w:bCs/>
          <w:lang w:val="sr-Cyrl-RS"/>
        </w:rPr>
        <w:t>Zalaganje</w:t>
      </w:r>
    </w:p>
    <w:p w14:paraId="10528228" w14:textId="77777777" w:rsidR="00B01832" w:rsidRPr="005436A1" w:rsidRDefault="00520F63" w:rsidP="00B01832">
      <w:pPr>
        <w:pStyle w:val="Subheading"/>
        <w:rPr>
          <w:rStyle w:val="Strong"/>
          <w:rFonts w:cs="Arial"/>
          <w:bCs/>
          <w:lang w:val="sr-Cyrl-RS"/>
        </w:rPr>
      </w:pPr>
      <w:r w:rsidRPr="005436A1">
        <w:rPr>
          <w:rFonts w:cs="Arial"/>
          <w:b w:val="0"/>
          <w:lang w:val="sr-Cyrl-RS"/>
        </w:rPr>
        <w:t xml:space="preserve">U izradi projekta učestvuje 5 članova, njihovo zalaganje </w:t>
      </w:r>
      <w:r w:rsidR="00A54490" w:rsidRPr="005436A1">
        <w:rPr>
          <w:rFonts w:cs="Arial"/>
          <w:b w:val="0"/>
          <w:lang w:val="sr-Latn-BA"/>
        </w:rPr>
        <w:t>i</w:t>
      </w:r>
      <w:r w:rsidRPr="005436A1">
        <w:rPr>
          <w:rFonts w:cs="Arial"/>
          <w:b w:val="0"/>
          <w:lang w:val="sr-Cyrl-RS"/>
        </w:rPr>
        <w:t xml:space="preserve"> utrošeno vrijeme moći će se pratiti na Redmine sitemu za upravljanje projektima.</w:t>
      </w:r>
    </w:p>
    <w:p w14:paraId="48580435" w14:textId="77777777" w:rsidR="00B72415" w:rsidRPr="005436A1" w:rsidRDefault="002130C6">
      <w:pPr>
        <w:pStyle w:val="Subheading"/>
        <w:rPr>
          <w:rStyle w:val="Strong"/>
          <w:rFonts w:cs="Arial"/>
          <w:b/>
          <w:bCs/>
          <w:lang w:val="sr-Latn-BA"/>
        </w:rPr>
      </w:pPr>
      <w:r w:rsidRPr="005436A1">
        <w:rPr>
          <w:rStyle w:val="Strong"/>
          <w:rFonts w:cs="Arial"/>
          <w:b/>
          <w:bCs/>
          <w:lang w:val="sr-Cyrl-RS"/>
        </w:rPr>
        <w:t>Ri</w:t>
      </w:r>
      <w:r w:rsidR="001D5982" w:rsidRPr="005436A1">
        <w:rPr>
          <w:rStyle w:val="Strong"/>
          <w:rFonts w:cs="Arial"/>
          <w:b/>
          <w:bCs/>
          <w:lang w:val="sr-Latn-BA"/>
        </w:rPr>
        <w:t>zik</w:t>
      </w:r>
    </w:p>
    <w:p w14:paraId="73A650A0" w14:textId="77777777" w:rsidR="00EB1D77" w:rsidRPr="005436A1" w:rsidRDefault="001D5982">
      <w:pPr>
        <w:pStyle w:val="Subheading"/>
        <w:rPr>
          <w:rStyle w:val="Strong"/>
          <w:rFonts w:cs="Arial"/>
          <w:lang w:val="sr-Latn-BA"/>
        </w:rPr>
      </w:pPr>
      <w:r w:rsidRPr="005436A1">
        <w:rPr>
          <w:rStyle w:val="Strong"/>
          <w:rFonts w:cs="Arial"/>
          <w:lang w:val="sr-Latn-BA"/>
        </w:rPr>
        <w:t>R</w:t>
      </w:r>
      <w:r w:rsidR="00EB1D77" w:rsidRPr="005436A1">
        <w:rPr>
          <w:rStyle w:val="Strong"/>
          <w:rFonts w:cs="Arial"/>
          <w:lang w:val="sr-Latn-BA"/>
        </w:rPr>
        <w:t>izik prokoračenja vremena za završenje dodijeljenog zadatka, što se u relativno velikoj mjeri može tolerisati</w:t>
      </w:r>
      <w:r w:rsidRPr="005436A1">
        <w:rPr>
          <w:rStyle w:val="Strong"/>
          <w:rFonts w:cs="Arial"/>
          <w:lang w:val="sr-Latn-BA"/>
        </w:rPr>
        <w:t>, pa se ovo može svrstati u rizik niskog nivoa</w:t>
      </w:r>
      <w:r w:rsidR="00EB1D77" w:rsidRPr="005436A1">
        <w:rPr>
          <w:rStyle w:val="Strong"/>
          <w:rFonts w:cs="Arial"/>
          <w:lang w:val="sr-Latn-BA"/>
        </w:rPr>
        <w:t xml:space="preserve">. </w:t>
      </w:r>
    </w:p>
    <w:p w14:paraId="4E6FEF21" w14:textId="77777777" w:rsidR="00B72415" w:rsidRPr="005436A1" w:rsidRDefault="002563FF">
      <w:pPr>
        <w:pStyle w:val="Subheading"/>
        <w:rPr>
          <w:rStyle w:val="Strong"/>
          <w:rFonts w:cs="Arial"/>
          <w:b/>
          <w:bCs/>
          <w:lang w:val="sr-Cyrl-RS"/>
        </w:rPr>
      </w:pPr>
      <w:r w:rsidRPr="005436A1">
        <w:rPr>
          <w:rStyle w:val="Strong"/>
          <w:rFonts w:cs="Arial"/>
          <w:b/>
          <w:bCs/>
          <w:lang w:val="sr-Cyrl-RS"/>
        </w:rPr>
        <w:t>Stabilnost</w:t>
      </w:r>
    </w:p>
    <w:p w14:paraId="37359922" w14:textId="77777777" w:rsidR="00EB1D77" w:rsidRPr="005436A1" w:rsidRDefault="00642F1E">
      <w:pPr>
        <w:pStyle w:val="Subheading"/>
        <w:rPr>
          <w:rStyle w:val="Strong"/>
          <w:rFonts w:cs="Arial"/>
          <w:bCs/>
          <w:lang w:val="sr-Latn-BA"/>
        </w:rPr>
      </w:pPr>
      <w:r w:rsidRPr="005436A1">
        <w:rPr>
          <w:rStyle w:val="Strong"/>
          <w:rFonts w:cs="Arial"/>
          <w:bCs/>
          <w:lang w:val="sr-Latn-BA"/>
        </w:rPr>
        <w:t xml:space="preserve">Prioritet zahtjeva može se pratiti u </w:t>
      </w:r>
      <w:r w:rsidRPr="005436A1">
        <w:rPr>
          <w:rStyle w:val="Strong"/>
          <w:rFonts w:cs="Arial"/>
          <w:bCs/>
          <w:i/>
          <w:lang w:val="sr-Latn-BA"/>
        </w:rPr>
        <w:t>SAP Power Designer</w:t>
      </w:r>
      <w:r w:rsidRPr="005436A1">
        <w:rPr>
          <w:rStyle w:val="Strong"/>
          <w:rFonts w:cs="Arial"/>
          <w:bCs/>
          <w:lang w:val="sr-Latn-BA"/>
        </w:rPr>
        <w:t>-u.</w:t>
      </w:r>
    </w:p>
    <w:p w14:paraId="1E408685" w14:textId="77777777" w:rsidR="00642F1E" w:rsidRPr="005436A1" w:rsidRDefault="00642F1E">
      <w:pPr>
        <w:pStyle w:val="Subheading"/>
        <w:rPr>
          <w:rStyle w:val="Strong"/>
          <w:rFonts w:cs="Arial"/>
          <w:lang w:val="sr-Latn-BA"/>
        </w:rPr>
      </w:pPr>
    </w:p>
    <w:p w14:paraId="2C7555A3" w14:textId="77777777" w:rsidR="00B72415" w:rsidRPr="005436A1" w:rsidRDefault="003F30FD">
      <w:pPr>
        <w:pStyle w:val="Heading2"/>
        <w:rPr>
          <w:rFonts w:cs="Arial"/>
          <w:lang w:val="sr-Cyrl-RS"/>
        </w:rPr>
      </w:pPr>
      <w:bookmarkStart w:id="18" w:name="_Toc4969152"/>
      <w:r w:rsidRPr="005436A1">
        <w:rPr>
          <w:rFonts w:cs="Arial"/>
          <w:lang w:val="sr-Latn-BA"/>
        </w:rPr>
        <w:t>Menadžment promjene zahtjeva</w:t>
      </w:r>
      <w:bookmarkEnd w:id="18"/>
    </w:p>
    <w:p w14:paraId="72C255BB" w14:textId="25F01B3F" w:rsidR="00B72415" w:rsidRPr="00BF61EE" w:rsidRDefault="003F30FD" w:rsidP="00BF61EE">
      <w:pPr>
        <w:pStyle w:val="Heading3"/>
        <w:rPr>
          <w:rFonts w:cs="Arial"/>
          <w:lang w:val="sr-Cyrl-RS"/>
        </w:rPr>
      </w:pPr>
      <w:bookmarkStart w:id="19" w:name="_Toc4969153"/>
      <w:r w:rsidRPr="005436A1">
        <w:rPr>
          <w:rFonts w:cs="Arial"/>
          <w:lang w:val="sr-Latn-BA"/>
        </w:rPr>
        <w:t>Procesiranje promjene zahtjeva i odobrenje</w:t>
      </w:r>
      <w:bookmarkEnd w:id="19"/>
    </w:p>
    <w:p w14:paraId="675C5B23" w14:textId="2E68F6A5" w:rsidR="00BF61EE" w:rsidRPr="00BF61EE" w:rsidRDefault="00BF61EE" w:rsidP="00BF61EE">
      <w:pPr>
        <w:pStyle w:val="BodyText"/>
        <w:rPr>
          <w:lang w:val="sr-Latn-BA"/>
        </w:rPr>
      </w:pPr>
      <w:r w:rsidRPr="005436A1">
        <w:rPr>
          <w:rFonts w:ascii="Arial" w:hAnsi="Arial" w:cs="Arial"/>
          <w:lang w:val="sr-Latn-BA"/>
        </w:rPr>
        <w:t>P</w:t>
      </w:r>
      <w:r>
        <w:rPr>
          <w:rFonts w:ascii="Arial" w:hAnsi="Arial" w:cs="Arial"/>
          <w:lang w:val="sr-Latn-BA"/>
        </w:rPr>
        <w:t>romjene zahtjeva i dodavanje novih predlagali su svi članovi tima, a odobreni ili odbijeni su od strane projektnog menadžera.</w:t>
      </w:r>
    </w:p>
    <w:p w14:paraId="02B80A63" w14:textId="77777777" w:rsidR="00B72415" w:rsidRPr="005436A1" w:rsidRDefault="00A628CC">
      <w:pPr>
        <w:pStyle w:val="Heading3"/>
        <w:rPr>
          <w:rFonts w:cs="Arial"/>
          <w:lang w:val="sr-Latn-BA"/>
        </w:rPr>
      </w:pPr>
      <w:bookmarkStart w:id="20" w:name="_Toc4969155"/>
      <w:r w:rsidRPr="005436A1">
        <w:rPr>
          <w:rFonts w:cs="Arial"/>
          <w:lang w:val="sr-Latn-BA"/>
        </w:rPr>
        <w:t>Ključne tačke projekta</w:t>
      </w:r>
      <w:bookmarkEnd w:id="20"/>
    </w:p>
    <w:p w14:paraId="697322E6" w14:textId="77777777" w:rsidR="00A628CC" w:rsidRPr="005436A1" w:rsidRDefault="00A628CC" w:rsidP="00A628CC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Postoji sedam ključnih tačaka, do pete ključne tačke potrebno je</w:t>
      </w:r>
      <w:r w:rsidR="003F30FD" w:rsidRPr="005436A1">
        <w:rPr>
          <w:rFonts w:ascii="Arial" w:hAnsi="Arial" w:cs="Arial"/>
          <w:lang w:val="sr-Latn-BA"/>
        </w:rPr>
        <w:t xml:space="preserve"> krenuti sa </w:t>
      </w:r>
      <w:r w:rsidR="00553D62" w:rsidRPr="005436A1">
        <w:rPr>
          <w:rFonts w:ascii="Arial" w:hAnsi="Arial" w:cs="Arial"/>
          <w:lang w:val="sr-Latn-BA"/>
        </w:rPr>
        <w:t>izradom</w:t>
      </w:r>
      <w:r w:rsidR="00CC65DE" w:rsidRPr="005436A1">
        <w:rPr>
          <w:rFonts w:ascii="Arial" w:hAnsi="Arial" w:cs="Arial"/>
          <w:lang w:val="sr-Latn-BA"/>
        </w:rPr>
        <w:t xml:space="preserve"> aplikacije</w:t>
      </w:r>
      <w:r w:rsidR="003F30FD" w:rsidRPr="005436A1">
        <w:rPr>
          <w:rFonts w:ascii="Arial" w:hAnsi="Arial" w:cs="Arial"/>
          <w:lang w:val="sr-Latn-BA"/>
        </w:rPr>
        <w:t>.</w:t>
      </w:r>
    </w:p>
    <w:p w14:paraId="010EAE79" w14:textId="77777777" w:rsidR="00B72415" w:rsidRPr="005436A1" w:rsidRDefault="00A54490">
      <w:pPr>
        <w:pStyle w:val="Heading2"/>
        <w:rPr>
          <w:rFonts w:cs="Arial"/>
          <w:lang w:val="sr-Latn-BA"/>
        </w:rPr>
      </w:pPr>
      <w:bookmarkStart w:id="21" w:name="_Toc4969156"/>
      <w:r w:rsidRPr="005436A1">
        <w:rPr>
          <w:rFonts w:cs="Arial"/>
          <w:lang w:val="sr-Latn-BA"/>
        </w:rPr>
        <w:t>Tok rada</w:t>
      </w:r>
      <w:r w:rsidR="002130C6" w:rsidRPr="005436A1">
        <w:rPr>
          <w:rFonts w:cs="Arial"/>
          <w:lang w:val="sr-Cyrl-RS"/>
        </w:rPr>
        <w:t xml:space="preserve"> </w:t>
      </w:r>
      <w:r w:rsidRPr="005436A1">
        <w:rPr>
          <w:rFonts w:cs="Arial"/>
          <w:lang w:val="sr-Latn-BA"/>
        </w:rPr>
        <w:t>i aktivnosti</w:t>
      </w:r>
      <w:bookmarkEnd w:id="21"/>
    </w:p>
    <w:p w14:paraId="2B480511" w14:textId="77777777" w:rsidR="00A54490" w:rsidRPr="005436A1" w:rsidRDefault="00A54490" w:rsidP="00A54490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Svih pet članova tima zaduženo je za menadžment zahtjeva</w:t>
      </w:r>
      <w:r w:rsidR="00B345EA" w:rsidRPr="005436A1">
        <w:rPr>
          <w:rFonts w:ascii="Arial" w:hAnsi="Arial" w:cs="Arial"/>
          <w:lang w:val="sr-Latn-BA"/>
        </w:rPr>
        <w:t>. Aktivnosti i tok rada mogu se pratiti na Redmine sistemu za upravljanje projektima.</w:t>
      </w:r>
    </w:p>
    <w:p w14:paraId="04F71DFE" w14:textId="77777777" w:rsidR="00A628CC" w:rsidRPr="005436A1" w:rsidRDefault="00A628CC" w:rsidP="00A54490">
      <w:pPr>
        <w:ind w:left="720"/>
        <w:rPr>
          <w:rFonts w:ascii="Arial" w:hAnsi="Arial" w:cs="Arial"/>
          <w:lang w:val="sr-Latn-BA"/>
        </w:rPr>
      </w:pPr>
    </w:p>
    <w:p w14:paraId="17465CD3" w14:textId="77777777" w:rsidR="00B72415" w:rsidRPr="005436A1" w:rsidRDefault="004C47CB">
      <w:pPr>
        <w:pStyle w:val="Heading1"/>
        <w:rPr>
          <w:rFonts w:cs="Arial"/>
          <w:lang w:val="sr-Cyrl-RS"/>
        </w:rPr>
      </w:pPr>
      <w:bookmarkStart w:id="22" w:name="_Toc4969157"/>
      <w:r w:rsidRPr="005436A1">
        <w:rPr>
          <w:rFonts w:cs="Arial"/>
          <w:lang w:val="sr-Cyrl-RS"/>
        </w:rPr>
        <w:t>Kontrolne tačke</w:t>
      </w:r>
      <w:bookmarkEnd w:id="22"/>
    </w:p>
    <w:p w14:paraId="0163C7B0" w14:textId="22F05E48" w:rsidR="004C47CB" w:rsidRDefault="004C47CB" w:rsidP="004C47CB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Kontrolne tačke se mogu pratiti na Redmine sistemu za upravljanje projektima.</w:t>
      </w:r>
    </w:p>
    <w:p w14:paraId="7A5DAE32" w14:textId="77777777" w:rsidR="005436A1" w:rsidRPr="005436A1" w:rsidRDefault="005436A1" w:rsidP="004C47CB">
      <w:pPr>
        <w:ind w:left="720"/>
        <w:rPr>
          <w:rFonts w:ascii="Arial" w:hAnsi="Arial" w:cs="Arial"/>
          <w:lang w:val="sr-Cyrl-RS"/>
        </w:rPr>
      </w:pPr>
    </w:p>
    <w:p w14:paraId="6BF0492B" w14:textId="77777777" w:rsidR="00B72415" w:rsidRPr="005436A1" w:rsidRDefault="00630780">
      <w:pPr>
        <w:pStyle w:val="Heading1"/>
        <w:rPr>
          <w:rFonts w:cs="Arial"/>
          <w:lang w:val="sr-Cyrl-RS"/>
        </w:rPr>
      </w:pPr>
      <w:bookmarkStart w:id="23" w:name="_Toc4969158"/>
      <w:r w:rsidRPr="005436A1">
        <w:rPr>
          <w:rFonts w:cs="Arial"/>
          <w:lang w:val="sr-Cyrl-RS"/>
        </w:rPr>
        <w:t>Obuka i Resursi</w:t>
      </w:r>
      <w:bookmarkEnd w:id="23"/>
    </w:p>
    <w:p w14:paraId="7C33EED7" w14:textId="77777777" w:rsidR="009D4E93" w:rsidRPr="005436A1" w:rsidRDefault="00630780" w:rsidP="00A628CC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Za implemetiranje specificiranih zahtjeva</w:t>
      </w:r>
      <w:r w:rsidR="00D81935" w:rsidRPr="005436A1">
        <w:rPr>
          <w:rFonts w:ascii="Arial" w:hAnsi="Arial" w:cs="Arial"/>
          <w:lang w:val="sr-Cyrl-RS"/>
        </w:rPr>
        <w:t xml:space="preserve"> potrebno je </w:t>
      </w:r>
      <w:r w:rsidR="0085509E" w:rsidRPr="005436A1">
        <w:rPr>
          <w:rFonts w:ascii="Arial" w:hAnsi="Arial" w:cs="Arial"/>
          <w:lang w:val="sr-Cyrl-RS"/>
        </w:rPr>
        <w:t>da članovi tima za</w:t>
      </w:r>
      <w:r w:rsidR="00A54490" w:rsidRPr="005436A1">
        <w:rPr>
          <w:rFonts w:ascii="Arial" w:hAnsi="Arial" w:cs="Arial"/>
          <w:lang w:val="sr-Cyrl-RS"/>
        </w:rPr>
        <w:t>d</w:t>
      </w:r>
      <w:r w:rsidR="0085509E" w:rsidRPr="005436A1">
        <w:rPr>
          <w:rFonts w:ascii="Arial" w:hAnsi="Arial" w:cs="Arial"/>
          <w:lang w:val="sr-Cyrl-RS"/>
        </w:rPr>
        <w:t>uženi za izradu aplikacije imaju</w:t>
      </w:r>
      <w:r w:rsidR="00D81935" w:rsidRPr="005436A1">
        <w:rPr>
          <w:rFonts w:ascii="Arial" w:hAnsi="Arial" w:cs="Arial"/>
          <w:lang w:val="sr-Cyrl-RS"/>
        </w:rPr>
        <w:t xml:space="preserve"> poznavanje</w:t>
      </w:r>
      <w:r w:rsidR="00AC40D2" w:rsidRPr="005436A1">
        <w:rPr>
          <w:rFonts w:ascii="Arial" w:hAnsi="Arial" w:cs="Arial"/>
          <w:lang w:val="sr-Cyrl-RS"/>
        </w:rPr>
        <w:t xml:space="preserve"> programskog jezika </w:t>
      </w:r>
      <w:r w:rsidR="00AC40D2" w:rsidRPr="005436A1">
        <w:rPr>
          <w:rFonts w:ascii="Arial" w:hAnsi="Arial" w:cs="Arial"/>
          <w:i/>
          <w:lang w:val="sr-Cyrl-RS"/>
        </w:rPr>
        <w:t>Java</w:t>
      </w:r>
      <w:r w:rsidR="00AC40D2" w:rsidRPr="005436A1">
        <w:rPr>
          <w:rFonts w:ascii="Arial" w:hAnsi="Arial" w:cs="Arial"/>
          <w:lang w:val="sr-Cyrl-RS"/>
        </w:rPr>
        <w:t>,</w:t>
      </w:r>
      <w:r w:rsidR="0085509E" w:rsidRPr="005436A1">
        <w:rPr>
          <w:rFonts w:ascii="Arial" w:hAnsi="Arial" w:cs="Arial"/>
          <w:lang w:val="sr-Cyrl-RS"/>
        </w:rPr>
        <w:t xml:space="preserve"> programiranja grafičkog korisničkog interfejsa uz pomoć </w:t>
      </w:r>
      <w:r w:rsidR="0085509E" w:rsidRPr="005436A1">
        <w:rPr>
          <w:rFonts w:ascii="Arial" w:hAnsi="Arial" w:cs="Arial"/>
          <w:i/>
          <w:lang w:val="sr-Cyrl-RS"/>
        </w:rPr>
        <w:t>Jave</w:t>
      </w:r>
      <w:r w:rsidR="0085509E" w:rsidRPr="005436A1">
        <w:rPr>
          <w:rFonts w:ascii="Arial" w:hAnsi="Arial" w:cs="Arial"/>
          <w:lang w:val="sr-Cyrl-RS"/>
        </w:rPr>
        <w:t xml:space="preserve"> i </w:t>
      </w:r>
      <w:r w:rsidR="0085509E" w:rsidRPr="005436A1">
        <w:rPr>
          <w:rFonts w:ascii="Arial" w:hAnsi="Arial" w:cs="Arial"/>
          <w:i/>
          <w:lang w:val="sr-Cyrl-RS"/>
        </w:rPr>
        <w:t>Swing</w:t>
      </w:r>
      <w:r w:rsidR="0085509E" w:rsidRPr="005436A1">
        <w:rPr>
          <w:rFonts w:ascii="Arial" w:hAnsi="Arial" w:cs="Arial"/>
          <w:lang w:val="sr-Cyrl-RS"/>
        </w:rPr>
        <w:t xml:space="preserve"> biblioteke,</w:t>
      </w:r>
      <w:r w:rsidR="00AC40D2" w:rsidRPr="005436A1">
        <w:rPr>
          <w:rFonts w:ascii="Arial" w:hAnsi="Arial" w:cs="Arial"/>
          <w:lang w:val="sr-Cyrl-RS"/>
        </w:rPr>
        <w:t xml:space="preserve"> </w:t>
      </w:r>
      <w:r w:rsidR="00AC40D2" w:rsidRPr="005436A1">
        <w:rPr>
          <w:rFonts w:ascii="Arial" w:hAnsi="Arial" w:cs="Arial"/>
          <w:i/>
          <w:lang w:val="sr-Cyrl-RS"/>
        </w:rPr>
        <w:t>SQL</w:t>
      </w:r>
      <w:r w:rsidR="00AC40D2" w:rsidRPr="005436A1">
        <w:rPr>
          <w:rFonts w:ascii="Arial" w:hAnsi="Arial" w:cs="Arial"/>
          <w:lang w:val="sr-Cyrl-RS"/>
        </w:rPr>
        <w:t xml:space="preserve"> jezika za rad sa </w:t>
      </w:r>
      <w:r w:rsidR="0085509E" w:rsidRPr="005436A1">
        <w:rPr>
          <w:rFonts w:ascii="Arial" w:hAnsi="Arial" w:cs="Arial"/>
          <w:lang w:val="sr-Cyrl-RS"/>
        </w:rPr>
        <w:t xml:space="preserve">relacionim </w:t>
      </w:r>
      <w:r w:rsidR="00AC40D2" w:rsidRPr="005436A1">
        <w:rPr>
          <w:rFonts w:ascii="Arial" w:hAnsi="Arial" w:cs="Arial"/>
          <w:lang w:val="sr-Cyrl-RS"/>
        </w:rPr>
        <w:t xml:space="preserve">bazama podataka u </w:t>
      </w:r>
      <w:r w:rsidR="00AC40D2" w:rsidRPr="005436A1">
        <w:rPr>
          <w:rFonts w:ascii="Arial" w:hAnsi="Arial" w:cs="Arial"/>
          <w:i/>
          <w:lang w:val="sr-Cyrl-RS"/>
        </w:rPr>
        <w:t>M</w:t>
      </w:r>
      <w:r w:rsidR="00642F1E" w:rsidRPr="005436A1">
        <w:rPr>
          <w:rFonts w:ascii="Arial" w:hAnsi="Arial" w:cs="Arial"/>
          <w:i/>
          <w:lang w:val="sr-Latn-BA"/>
        </w:rPr>
        <w:t>S</w:t>
      </w:r>
      <w:r w:rsidR="0085509E" w:rsidRPr="005436A1">
        <w:rPr>
          <w:rFonts w:ascii="Arial" w:hAnsi="Arial" w:cs="Arial"/>
          <w:i/>
          <w:lang w:val="sr-Cyrl-RS"/>
        </w:rPr>
        <w:t xml:space="preserve"> </w:t>
      </w:r>
      <w:r w:rsidR="00AC40D2" w:rsidRPr="005436A1">
        <w:rPr>
          <w:rFonts w:ascii="Arial" w:hAnsi="Arial" w:cs="Arial"/>
          <w:i/>
          <w:lang w:val="sr-Cyrl-RS"/>
        </w:rPr>
        <w:t>SQL</w:t>
      </w:r>
    </w:p>
    <w:sectPr w:rsidR="009D4E93" w:rsidRPr="005436A1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D76B0" w14:textId="77777777" w:rsidR="002A0C6F" w:rsidRDefault="002A0C6F">
      <w:pPr>
        <w:spacing w:line="240" w:lineRule="auto"/>
      </w:pPr>
      <w:r>
        <w:separator/>
      </w:r>
    </w:p>
  </w:endnote>
  <w:endnote w:type="continuationSeparator" w:id="0">
    <w:p w14:paraId="77AC984F" w14:textId="77777777" w:rsidR="002A0C6F" w:rsidRDefault="002A0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58B4C" w14:textId="77777777" w:rsidR="00B72415" w:rsidRDefault="002130C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EDD7B9" w14:textId="77777777" w:rsidR="00B72415" w:rsidRDefault="00B7241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26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  <w:gridCol w:w="3162"/>
    </w:tblGrid>
    <w:tr w:rsidR="005722F8" w14:paraId="46C8BB5D" w14:textId="77777777" w:rsidTr="005722F8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B46F02" w14:textId="3E468BA2" w:rsidR="005722F8" w:rsidRDefault="005722F8" w:rsidP="005722F8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8135C58" w14:textId="270993BE" w:rsidR="005722F8" w:rsidRDefault="005722F8" w:rsidP="005722F8">
          <w:pPr>
            <w:jc w:val="center"/>
          </w:pPr>
          <w:r>
            <w:sym w:font="Symbol" w:char="F0D3"/>
          </w:r>
          <w:r>
            <w:t xml:space="preserve">PISG7,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80195A">
            <w:rPr>
              <w:noProof/>
            </w:rPr>
            <w:t>2021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87E011" w14:textId="5AAE500D" w:rsidR="005722F8" w:rsidRDefault="005722F8" w:rsidP="005722F8">
          <w:pPr>
            <w:jc w:val="right"/>
          </w:pPr>
          <w:proofErr w:type="spellStart"/>
          <w:r>
            <w:t>Stranica</w:t>
          </w:r>
          <w:proofErr w:type="spellEnd"/>
          <w: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80195A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CA73C9" w14:textId="01E461C8" w:rsidR="005722F8" w:rsidRDefault="005722F8" w:rsidP="005722F8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80195A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80195A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1DC8B45B" w14:textId="77777777" w:rsidR="00B72415" w:rsidRDefault="00B7241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B754B" w14:textId="77777777" w:rsidR="00B72415" w:rsidRDefault="00B724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59222E" w14:textId="77777777" w:rsidR="002A0C6F" w:rsidRDefault="002A0C6F">
      <w:pPr>
        <w:spacing w:line="240" w:lineRule="auto"/>
      </w:pPr>
      <w:r>
        <w:separator/>
      </w:r>
    </w:p>
  </w:footnote>
  <w:footnote w:type="continuationSeparator" w:id="0">
    <w:p w14:paraId="5CF09B60" w14:textId="77777777" w:rsidR="002A0C6F" w:rsidRDefault="002A0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A96D5" w14:textId="77777777" w:rsidR="00B72415" w:rsidRDefault="00B72415">
    <w:pPr>
      <w:rPr>
        <w:sz w:val="24"/>
      </w:rPr>
    </w:pPr>
  </w:p>
  <w:p w14:paraId="75D953A0" w14:textId="77777777" w:rsidR="00B72415" w:rsidRDefault="00B72415">
    <w:pPr>
      <w:pBdr>
        <w:top w:val="single" w:sz="6" w:space="1" w:color="auto"/>
      </w:pBdr>
      <w:rPr>
        <w:sz w:val="24"/>
      </w:rPr>
    </w:pPr>
  </w:p>
  <w:p w14:paraId="141D637E" w14:textId="77777777" w:rsidR="00F90312" w:rsidRDefault="00F90312" w:rsidP="00F9031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PIS G7</w:t>
    </w:r>
  </w:p>
  <w:p w14:paraId="591501B6" w14:textId="77777777" w:rsidR="00B72415" w:rsidRDefault="00B72415">
    <w:pPr>
      <w:pBdr>
        <w:bottom w:val="single" w:sz="6" w:space="1" w:color="auto"/>
      </w:pBdr>
      <w:jc w:val="right"/>
      <w:rPr>
        <w:sz w:val="24"/>
      </w:rPr>
    </w:pPr>
  </w:p>
  <w:p w14:paraId="15EF9BC1" w14:textId="77777777" w:rsidR="00B72415" w:rsidRDefault="00B724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72415" w14:paraId="52B4522B" w14:textId="77777777">
      <w:tc>
        <w:tcPr>
          <w:tcW w:w="6379" w:type="dxa"/>
        </w:tcPr>
        <w:p w14:paraId="63519373" w14:textId="506666EF" w:rsidR="00B72415" w:rsidRDefault="00F90312">
          <w:proofErr w:type="spellStart"/>
          <w:r>
            <w:t>Agencija</w:t>
          </w:r>
          <w:proofErr w:type="spellEnd"/>
          <w:r>
            <w:t xml:space="preserve"> </w:t>
          </w:r>
          <w:proofErr w:type="spellStart"/>
          <w:r>
            <w:t>za</w:t>
          </w:r>
          <w:proofErr w:type="spellEnd"/>
          <w:r>
            <w:t xml:space="preserve"> </w:t>
          </w:r>
          <w:proofErr w:type="spellStart"/>
          <w:r>
            <w:t>prevoz</w:t>
          </w:r>
          <w:proofErr w:type="spellEnd"/>
          <w:r>
            <w:t xml:space="preserve"> </w:t>
          </w:r>
          <w:proofErr w:type="spellStart"/>
          <w:r>
            <w:t>putnika</w:t>
          </w:r>
          <w:proofErr w:type="spellEnd"/>
        </w:p>
      </w:tc>
      <w:tc>
        <w:tcPr>
          <w:tcW w:w="3179" w:type="dxa"/>
        </w:tcPr>
        <w:p w14:paraId="4B929D96" w14:textId="5FCDD2DA" w:rsidR="00B72415" w:rsidRDefault="002130C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 w:rsidR="00630780">
            <w:t>Verzija</w:t>
          </w:r>
          <w:proofErr w:type="spellEnd"/>
          <w:r>
            <w:t>:           1.0</w:t>
          </w:r>
        </w:p>
      </w:tc>
    </w:tr>
    <w:tr w:rsidR="00B72415" w14:paraId="5A41C80C" w14:textId="77777777">
      <w:tc>
        <w:tcPr>
          <w:tcW w:w="6379" w:type="dxa"/>
        </w:tcPr>
        <w:p w14:paraId="6AC10AD1" w14:textId="77777777" w:rsidR="00B72415" w:rsidRDefault="00630780">
          <w:r>
            <w:t xml:space="preserve">Plan </w:t>
          </w:r>
          <w:proofErr w:type="spellStart"/>
          <w:r>
            <w:t>prikupljanja</w:t>
          </w:r>
          <w:proofErr w:type="spellEnd"/>
          <w:r>
            <w:t xml:space="preserve"> </w:t>
          </w:r>
          <w:proofErr w:type="spellStart"/>
          <w:r>
            <w:t>zahtjeva</w:t>
          </w:r>
          <w:proofErr w:type="spellEnd"/>
        </w:p>
      </w:tc>
      <w:tc>
        <w:tcPr>
          <w:tcW w:w="3179" w:type="dxa"/>
        </w:tcPr>
        <w:p w14:paraId="0AC8F3E8" w14:textId="2BC6E928" w:rsidR="00B72415" w:rsidRDefault="002130C6">
          <w:r>
            <w:t xml:space="preserve">  </w:t>
          </w:r>
          <w:r w:rsidR="00630780">
            <w:t>Datum</w:t>
          </w:r>
          <w:r>
            <w:t xml:space="preserve">:  </w:t>
          </w:r>
          <w:r w:rsidR="00F90312">
            <w:t>21/05/21</w:t>
          </w:r>
        </w:p>
      </w:tc>
    </w:tr>
    <w:tr w:rsidR="00B72415" w14:paraId="4421D7A3" w14:textId="77777777">
      <w:tc>
        <w:tcPr>
          <w:tcW w:w="9558" w:type="dxa"/>
          <w:gridSpan w:val="2"/>
        </w:tcPr>
        <w:p w14:paraId="28A45A1D" w14:textId="77777777" w:rsidR="00B72415" w:rsidRDefault="00B72415"/>
      </w:tc>
    </w:tr>
  </w:tbl>
  <w:p w14:paraId="615A5E88" w14:textId="77777777" w:rsidR="00B72415" w:rsidRDefault="00B7241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E0EBB" w14:textId="77777777" w:rsidR="00B72415" w:rsidRDefault="00B724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2394503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65A526F7"/>
    <w:multiLevelType w:val="hybridMultilevel"/>
    <w:tmpl w:val="3ABC8B72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8FD0259"/>
    <w:multiLevelType w:val="multilevel"/>
    <w:tmpl w:val="5DD4FCF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1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0"/>
  </w:num>
  <w:num w:numId="10">
    <w:abstractNumId w:val="3"/>
  </w:num>
  <w:num w:numId="11">
    <w:abstractNumId w:val="10"/>
  </w:num>
  <w:num w:numId="12">
    <w:abstractNumId w:val="8"/>
  </w:num>
  <w:num w:numId="13">
    <w:abstractNumId w:val="19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7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5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E93"/>
    <w:rsid w:val="000E1A68"/>
    <w:rsid w:val="001D5982"/>
    <w:rsid w:val="001E459F"/>
    <w:rsid w:val="002130C6"/>
    <w:rsid w:val="002254A3"/>
    <w:rsid w:val="002563FF"/>
    <w:rsid w:val="002A0C6F"/>
    <w:rsid w:val="003220D6"/>
    <w:rsid w:val="00382370"/>
    <w:rsid w:val="003A6EA2"/>
    <w:rsid w:val="003F30FD"/>
    <w:rsid w:val="004417C4"/>
    <w:rsid w:val="004C47CB"/>
    <w:rsid w:val="004E48E7"/>
    <w:rsid w:val="00520F63"/>
    <w:rsid w:val="005436A1"/>
    <w:rsid w:val="00553D62"/>
    <w:rsid w:val="005722F8"/>
    <w:rsid w:val="00630780"/>
    <w:rsid w:val="00642F1E"/>
    <w:rsid w:val="00655D8C"/>
    <w:rsid w:val="006D7FC1"/>
    <w:rsid w:val="007B3201"/>
    <w:rsid w:val="007C3850"/>
    <w:rsid w:val="007D2ADD"/>
    <w:rsid w:val="0080195A"/>
    <w:rsid w:val="00824339"/>
    <w:rsid w:val="0085509E"/>
    <w:rsid w:val="00983E87"/>
    <w:rsid w:val="009D4E93"/>
    <w:rsid w:val="00A54490"/>
    <w:rsid w:val="00A628CC"/>
    <w:rsid w:val="00AA70F7"/>
    <w:rsid w:val="00AC40D2"/>
    <w:rsid w:val="00B01832"/>
    <w:rsid w:val="00B04598"/>
    <w:rsid w:val="00B211E0"/>
    <w:rsid w:val="00B345EA"/>
    <w:rsid w:val="00B72415"/>
    <w:rsid w:val="00BF57FF"/>
    <w:rsid w:val="00BF61EE"/>
    <w:rsid w:val="00C843A4"/>
    <w:rsid w:val="00CA6370"/>
    <w:rsid w:val="00CC1CC0"/>
    <w:rsid w:val="00CC65DE"/>
    <w:rsid w:val="00D81935"/>
    <w:rsid w:val="00E247C6"/>
    <w:rsid w:val="00EB1D77"/>
    <w:rsid w:val="00ED1656"/>
    <w:rsid w:val="00ED6D1E"/>
    <w:rsid w:val="00F13862"/>
    <w:rsid w:val="00F9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EB693"/>
  <w15:chartTrackingRefBased/>
  <w15:docId w15:val="{8F4ED842-61E8-4476-83A9-6DB1DBF8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71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ubheading">
    <w:name w:val="Subheading"/>
    <w:basedOn w:val="BodyText"/>
    <w:pPr>
      <w:spacing w:before="240"/>
    </w:pPr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IS\Rup_Templates\req\rup_rmpl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rup_rmpln</Template>
  <TotalTime>663</TotalTime>
  <Pages>5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Management Plan</vt:lpstr>
    </vt:vector>
  </TitlesOfParts>
  <Company>&lt;Company Name&gt;</Company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Management Plan</dc:title>
  <dc:subject>&lt;Project Name&gt;</dc:subject>
  <dc:creator>Nikola Crnogorac</dc:creator>
  <cp:keywords/>
  <dc:description/>
  <cp:lastModifiedBy>Nikola</cp:lastModifiedBy>
  <cp:revision>15</cp:revision>
  <cp:lastPrinted>2000-09-21T16:03:00Z</cp:lastPrinted>
  <dcterms:created xsi:type="dcterms:W3CDTF">2019-03-26T21:41:00Z</dcterms:created>
  <dcterms:modified xsi:type="dcterms:W3CDTF">2021-05-25T17:04:00Z</dcterms:modified>
</cp:coreProperties>
</file>